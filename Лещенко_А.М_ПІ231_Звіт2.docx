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D7ECB" w14:textId="55BCDC64" w:rsidR="002700B3" w:rsidRPr="002700B3" w:rsidRDefault="00D52353" w:rsidP="00004487">
      <w:pPr>
        <w:pStyle w:val="1"/>
      </w:pPr>
      <w:r w:rsidRPr="002F4CDF">
        <w:t xml:space="preserve">Лабораторна робота </w:t>
      </w:r>
      <w:r w:rsidR="00004487">
        <w:rPr>
          <w:lang w:val="en-AU"/>
        </w:rPr>
        <w:t>2</w:t>
      </w:r>
      <w:r w:rsidRPr="002F4CDF">
        <w:t>.</w:t>
      </w:r>
      <w:r w:rsidR="000E77B3" w:rsidRPr="002F4CDF">
        <w:br/>
      </w:r>
      <w:r w:rsidR="00004487" w:rsidRPr="00004487">
        <w:t>create bash script that will calculate the amount of files</w:t>
      </w:r>
    </w:p>
    <w:p w14:paraId="07672263" w14:textId="2215D690" w:rsidR="00E348B5" w:rsidRPr="002C319E" w:rsidRDefault="00D52353" w:rsidP="00A35B10">
      <w:pPr>
        <w:pStyle w:val="2"/>
      </w:pPr>
      <w:r>
        <w:t>Мета роботи</w:t>
      </w:r>
      <w:r w:rsidR="00E348B5">
        <w:t xml:space="preserve"> </w:t>
      </w:r>
    </w:p>
    <w:p w14:paraId="33B7EF07" w14:textId="765D209F" w:rsidR="00880D45" w:rsidRPr="003C4DD4" w:rsidRDefault="00A35B10" w:rsidP="00A35B10">
      <w:pPr>
        <w:pStyle w:val="a3"/>
      </w:pPr>
      <w:r>
        <w:t xml:space="preserve">Створити </w:t>
      </w:r>
      <w:r>
        <w:rPr>
          <w:lang w:val="en-AU"/>
        </w:rPr>
        <w:t>bash-</w:t>
      </w:r>
      <w:r>
        <w:t xml:space="preserve">скрипт, який обчислюватиме кількість файлів, виключаючи каталоги та посилання в каталозі </w:t>
      </w:r>
      <w:r>
        <w:rPr>
          <w:lang w:val="en-AU"/>
        </w:rPr>
        <w:t>etc</w:t>
      </w:r>
      <w:r>
        <w:t>.</w:t>
      </w:r>
    </w:p>
    <w:p w14:paraId="0B42CBD4" w14:textId="715D61F9" w:rsidR="009456A2" w:rsidRDefault="003C16A7" w:rsidP="00186077">
      <w:pPr>
        <w:pStyle w:val="2"/>
      </w:pPr>
      <w:r w:rsidRPr="008D59C5">
        <w:t>Результати виконання роботи</w:t>
      </w:r>
    </w:p>
    <w:p w14:paraId="268471B7" w14:textId="6E948E0C" w:rsidR="00186077" w:rsidRDefault="00C50AF5" w:rsidP="00186077">
      <w:pPr>
        <w:rPr>
          <w:lang w:val="en-AU"/>
        </w:rPr>
      </w:pPr>
      <w:r>
        <w:t xml:space="preserve">Для цього завдання була використана версія </w:t>
      </w:r>
      <w:r w:rsidR="00F852CB" w:rsidRPr="00F852CB">
        <w:t>25.04</w:t>
      </w:r>
      <w:r w:rsidR="00F852CB">
        <w:t xml:space="preserve"> </w:t>
      </w:r>
      <w:r>
        <w:rPr>
          <w:lang w:val="en-AU"/>
        </w:rPr>
        <w:t>Ubuntu.</w:t>
      </w:r>
    </w:p>
    <w:p w14:paraId="6DB3E5CB" w14:textId="03AF9762" w:rsidR="00C50AF5" w:rsidRDefault="00C50AF5" w:rsidP="00186077">
      <w:pPr>
        <w:rPr>
          <w:lang w:val="en-AU"/>
        </w:rPr>
      </w:pPr>
      <w:r>
        <w:t xml:space="preserve">Спочатку створюємо файл типу </w:t>
      </w:r>
      <w:r>
        <w:rPr>
          <w:lang w:val="en-AU"/>
        </w:rPr>
        <w:t>bash</w:t>
      </w:r>
      <w:r>
        <w:t xml:space="preserve">, для цього вводимо команду </w:t>
      </w:r>
      <w:r>
        <w:rPr>
          <w:lang w:val="en-AU"/>
        </w:rPr>
        <w:t>nano count</w:t>
      </w:r>
      <w:r w:rsidR="00497BA5">
        <w:t>_</w:t>
      </w:r>
      <w:r>
        <w:rPr>
          <w:lang w:val="en-AU"/>
        </w:rPr>
        <w:t>files.sh</w:t>
      </w:r>
      <w:r>
        <w:t xml:space="preserve"> Після створення прописуємо наступний код (лістинг 1.1). Потім зберігаємо його комбінацією клавіш </w:t>
      </w:r>
      <w:r w:rsidR="00366323">
        <w:rPr>
          <w:lang w:val="en-AU"/>
        </w:rPr>
        <w:t>Ctrl + O</w:t>
      </w:r>
      <w:r w:rsidR="00366323">
        <w:t xml:space="preserve">, підтверджуємо зміни клавішею </w:t>
      </w:r>
      <w:r w:rsidR="00366323">
        <w:rPr>
          <w:lang w:val="en-AU"/>
        </w:rPr>
        <w:t xml:space="preserve">Y </w:t>
      </w:r>
      <w:r w:rsidR="00366323">
        <w:t>і натискаємо</w:t>
      </w:r>
      <w:r w:rsidR="00366323">
        <w:rPr>
          <w:lang w:val="en-AU"/>
        </w:rPr>
        <w:t xml:space="preserve"> Enter.</w:t>
      </w:r>
    </w:p>
    <w:p w14:paraId="037487BF" w14:textId="5B9A504E" w:rsidR="00497BA5" w:rsidRDefault="00497BA5" w:rsidP="00497BA5">
      <w:pPr>
        <w:pStyle w:val="a2"/>
        <w:rPr>
          <w:lang w:val="en-US"/>
        </w:rPr>
      </w:pPr>
      <w:r>
        <w:t xml:space="preserve">Файл </w:t>
      </w:r>
      <w:r>
        <w:rPr>
          <w:lang w:val="en-AU"/>
        </w:rPr>
        <w:t>count_file.sh</w:t>
      </w:r>
    </w:p>
    <w:p w14:paraId="14FB4729" w14:textId="357D3215" w:rsidR="006E08E6" w:rsidRPr="006E08E6" w:rsidRDefault="006E08E6" w:rsidP="006E08E6">
      <w:pPr>
        <w:pStyle w:val="af1"/>
        <w:rPr>
          <w:lang w:val="en-US"/>
        </w:rPr>
      </w:pPr>
      <w:r w:rsidRPr="006E08E6">
        <w:rPr>
          <w:lang w:val="en-US"/>
        </w:rPr>
        <w:t>files=$(find /etc -type f)</w:t>
      </w:r>
    </w:p>
    <w:p w14:paraId="32F2C299" w14:textId="77777777" w:rsidR="006E08E6" w:rsidRPr="006E08E6" w:rsidRDefault="006E08E6" w:rsidP="006E08E6">
      <w:pPr>
        <w:pStyle w:val="af1"/>
        <w:rPr>
          <w:lang w:val="en-US"/>
        </w:rPr>
      </w:pPr>
      <w:r w:rsidRPr="006E08E6">
        <w:rPr>
          <w:lang w:val="en-US"/>
        </w:rPr>
        <w:t>count=$(echo "$files" | wc -l)</w:t>
      </w:r>
    </w:p>
    <w:p w14:paraId="4B0C2438" w14:textId="2E7ABBA3" w:rsidR="00497BA5" w:rsidRDefault="006E08E6" w:rsidP="006E08E6">
      <w:pPr>
        <w:pStyle w:val="af1"/>
        <w:rPr>
          <w:lang w:val="en-US"/>
        </w:rPr>
      </w:pPr>
      <w:r w:rsidRPr="006E08E6">
        <w:rPr>
          <w:lang w:val="en-US"/>
        </w:rPr>
        <w:t>echo "Number of files in /etc: $count"</w:t>
      </w:r>
    </w:p>
    <w:p w14:paraId="2166390B" w14:textId="296F2806" w:rsidR="00497BA5" w:rsidRDefault="00497BA5" w:rsidP="00497BA5">
      <w:pPr>
        <w:rPr>
          <w:lang w:val="en-AU"/>
        </w:rPr>
      </w:pPr>
      <w:r>
        <w:t xml:space="preserve">Далі запускаємо файл командою </w:t>
      </w:r>
      <w:r>
        <w:rPr>
          <w:lang w:val="en-AU"/>
        </w:rPr>
        <w:t>sudo bash count_file.sh</w:t>
      </w:r>
    </w:p>
    <w:p w14:paraId="3FD92E72" w14:textId="525D5553" w:rsidR="00497BA5" w:rsidRDefault="00497BA5" w:rsidP="00497BA5">
      <w:pPr>
        <w:pStyle w:val="2"/>
      </w:pPr>
      <w:r>
        <w:t>Програмна реалізація завдання</w:t>
      </w:r>
    </w:p>
    <w:p w14:paraId="285F2B79" w14:textId="09E0F150" w:rsidR="00497BA5" w:rsidRDefault="00497BA5" w:rsidP="00497BA5">
      <w:r>
        <w:t>На малюнку 1.1 наведено результат виконання файлу.</w:t>
      </w:r>
    </w:p>
    <w:p w14:paraId="15964F13" w14:textId="32F2B451" w:rsidR="00497BA5" w:rsidRDefault="006E08E6" w:rsidP="00497BA5">
      <w:pPr>
        <w:pStyle w:val="af5"/>
      </w:pPr>
      <w:r w:rsidRPr="006E08E6">
        <w:drawing>
          <wp:inline distT="0" distB="0" distL="0" distR="0" wp14:anchorId="23FC5341" wp14:editId="5F84C136">
            <wp:extent cx="5940425" cy="1450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8AA5" w14:textId="245083C7" w:rsidR="00497BA5" w:rsidRPr="00497BA5" w:rsidRDefault="00497BA5" w:rsidP="00497BA5">
      <w:pPr>
        <w:pStyle w:val="a"/>
      </w:pPr>
      <w:r>
        <w:t>Результат виконання файлу</w:t>
      </w:r>
    </w:p>
    <w:p w14:paraId="6B725D36" w14:textId="1A0E504E" w:rsidR="006D6782" w:rsidRDefault="006D6782" w:rsidP="008D59C5">
      <w:pPr>
        <w:pStyle w:val="2"/>
      </w:pPr>
      <w:r>
        <w:t>Висновки</w:t>
      </w:r>
    </w:p>
    <w:p w14:paraId="1CB2192D" w14:textId="2B5B7528" w:rsidR="0042141B" w:rsidRPr="0059322B" w:rsidRDefault="00103128" w:rsidP="00103128">
      <w:r w:rsidRPr="00103128">
        <w:t>У ході виконання лабораторної роботи було досліджено створення bash-скрипту для підрахунку файлів у каталозі /etc без урахування каталогів та символічних посилань; відпрацьовано використання команд find для пошуку файлів та wc -l для підрахунку їх кількості.</w:t>
      </w:r>
    </w:p>
    <w:sectPr w:rsidR="0042141B" w:rsidRPr="0059322B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83456" w14:textId="77777777" w:rsidR="00C4212F" w:rsidRDefault="00C4212F" w:rsidP="00BF0379">
      <w:pPr>
        <w:spacing w:after="0"/>
      </w:pPr>
      <w:r>
        <w:separator/>
      </w:r>
    </w:p>
  </w:endnote>
  <w:endnote w:type="continuationSeparator" w:id="0">
    <w:p w14:paraId="45362360" w14:textId="77777777" w:rsidR="00C4212F" w:rsidRDefault="00C4212F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50DA" w14:textId="77777777" w:rsidR="00C4212F" w:rsidRDefault="00C4212F" w:rsidP="00BF0379">
      <w:pPr>
        <w:spacing w:after="0"/>
      </w:pPr>
      <w:r>
        <w:separator/>
      </w:r>
    </w:p>
  </w:footnote>
  <w:footnote w:type="continuationSeparator" w:id="0">
    <w:p w14:paraId="1680713F" w14:textId="77777777" w:rsidR="00C4212F" w:rsidRDefault="00C4212F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152C7" w14:textId="510BFA60" w:rsidR="00983754" w:rsidRDefault="00983754" w:rsidP="00983754">
    <w:pPr>
      <w:pStyle w:val="ad"/>
      <w:ind w:firstLine="0"/>
    </w:pPr>
    <w:r>
      <w:t>Гр. ПІ-231, Лещенко А. М., номер у списку 1</w:t>
    </w:r>
    <w:r w:rsidR="00DF7506">
      <w:t>3</w:t>
    </w:r>
    <w:r>
      <w:tab/>
    </w:r>
    <w:sdt>
      <w:sdtPr>
        <w:id w:val="1716859050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18619F5B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89923728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3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17356EA9"/>
    <w:multiLevelType w:val="hybridMultilevel"/>
    <w:tmpl w:val="341A2EE0"/>
    <w:lvl w:ilvl="0" w:tplc="A94C623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F00E5E"/>
    <w:multiLevelType w:val="multilevel"/>
    <w:tmpl w:val="B008BDE6"/>
    <w:lvl w:ilvl="0">
      <w:start w:val="2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3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5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5936D9"/>
    <w:multiLevelType w:val="hybridMultilevel"/>
    <w:tmpl w:val="C4662CE0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6"/>
  </w:num>
  <w:num w:numId="5">
    <w:abstractNumId w:val="7"/>
  </w:num>
  <w:num w:numId="6">
    <w:abstractNumId w:val="3"/>
  </w:num>
  <w:num w:numId="7">
    <w:abstractNumId w:val="10"/>
  </w:num>
  <w:num w:numId="8">
    <w:abstractNumId w:val="14"/>
  </w:num>
  <w:num w:numId="9">
    <w:abstractNumId w:val="12"/>
  </w:num>
  <w:num w:numId="10">
    <w:abstractNumId w:val="3"/>
  </w:num>
  <w:num w:numId="11">
    <w:abstractNumId w:val="14"/>
  </w:num>
  <w:num w:numId="12">
    <w:abstractNumId w:val="15"/>
  </w:num>
  <w:num w:numId="13">
    <w:abstractNumId w:val="0"/>
  </w:num>
  <w:num w:numId="14">
    <w:abstractNumId w:val="0"/>
  </w:num>
  <w:num w:numId="15">
    <w:abstractNumId w:val="1"/>
  </w:num>
  <w:num w:numId="16">
    <w:abstractNumId w:val="5"/>
  </w:num>
  <w:num w:numId="17">
    <w:abstractNumId w:val="13"/>
  </w:num>
  <w:num w:numId="18">
    <w:abstractNumId w:val="2"/>
  </w:num>
  <w:num w:numId="19">
    <w:abstractNumId w:val="11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</w:num>
  <w:num w:numId="23">
    <w:abstractNumId w:val="18"/>
  </w:num>
  <w:num w:numId="24">
    <w:abstractNumId w:val="4"/>
  </w:num>
  <w:num w:numId="25">
    <w:abstractNumId w:val="17"/>
  </w:num>
  <w:num w:numId="2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DF"/>
    <w:rsid w:val="00004487"/>
    <w:rsid w:val="00014CA3"/>
    <w:rsid w:val="00023E05"/>
    <w:rsid w:val="0004289B"/>
    <w:rsid w:val="0004649A"/>
    <w:rsid w:val="000501DE"/>
    <w:rsid w:val="00054DEF"/>
    <w:rsid w:val="00073633"/>
    <w:rsid w:val="000A2498"/>
    <w:rsid w:val="000B0F0F"/>
    <w:rsid w:val="000B3AE5"/>
    <w:rsid w:val="000B4742"/>
    <w:rsid w:val="000B5BB2"/>
    <w:rsid w:val="000D0D49"/>
    <w:rsid w:val="000D5029"/>
    <w:rsid w:val="000E714F"/>
    <w:rsid w:val="000E77B3"/>
    <w:rsid w:val="000F4D06"/>
    <w:rsid w:val="00102356"/>
    <w:rsid w:val="00103128"/>
    <w:rsid w:val="0012179E"/>
    <w:rsid w:val="00146E83"/>
    <w:rsid w:val="001509C3"/>
    <w:rsid w:val="00154AAE"/>
    <w:rsid w:val="00186077"/>
    <w:rsid w:val="00186677"/>
    <w:rsid w:val="001E1F03"/>
    <w:rsid w:val="001F417C"/>
    <w:rsid w:val="0020503D"/>
    <w:rsid w:val="00211FF6"/>
    <w:rsid w:val="002240CE"/>
    <w:rsid w:val="002357EC"/>
    <w:rsid w:val="0026083B"/>
    <w:rsid w:val="002700B3"/>
    <w:rsid w:val="002732DC"/>
    <w:rsid w:val="002A0782"/>
    <w:rsid w:val="002A48A4"/>
    <w:rsid w:val="002B0DE5"/>
    <w:rsid w:val="002D0CA5"/>
    <w:rsid w:val="002D1E7A"/>
    <w:rsid w:val="002D2B82"/>
    <w:rsid w:val="002E0388"/>
    <w:rsid w:val="002F43C4"/>
    <w:rsid w:val="002F4C58"/>
    <w:rsid w:val="002F4CDF"/>
    <w:rsid w:val="00304E19"/>
    <w:rsid w:val="00310783"/>
    <w:rsid w:val="00311A7D"/>
    <w:rsid w:val="00315CF9"/>
    <w:rsid w:val="00316443"/>
    <w:rsid w:val="00321D81"/>
    <w:rsid w:val="00330374"/>
    <w:rsid w:val="00332434"/>
    <w:rsid w:val="00334C27"/>
    <w:rsid w:val="00342DEF"/>
    <w:rsid w:val="00345B81"/>
    <w:rsid w:val="00347267"/>
    <w:rsid w:val="00361842"/>
    <w:rsid w:val="0036339F"/>
    <w:rsid w:val="00366323"/>
    <w:rsid w:val="00382C72"/>
    <w:rsid w:val="0039391C"/>
    <w:rsid w:val="00393ABF"/>
    <w:rsid w:val="003959B5"/>
    <w:rsid w:val="003A001D"/>
    <w:rsid w:val="003B17A4"/>
    <w:rsid w:val="003B1D79"/>
    <w:rsid w:val="003B24B6"/>
    <w:rsid w:val="003C16A7"/>
    <w:rsid w:val="003C4DD4"/>
    <w:rsid w:val="003D4ECC"/>
    <w:rsid w:val="003F368E"/>
    <w:rsid w:val="003F6236"/>
    <w:rsid w:val="0042141B"/>
    <w:rsid w:val="00421A42"/>
    <w:rsid w:val="004312DE"/>
    <w:rsid w:val="004412A2"/>
    <w:rsid w:val="00446F46"/>
    <w:rsid w:val="004564A3"/>
    <w:rsid w:val="00461268"/>
    <w:rsid w:val="00475982"/>
    <w:rsid w:val="0048222E"/>
    <w:rsid w:val="00482D44"/>
    <w:rsid w:val="00492FA2"/>
    <w:rsid w:val="00493619"/>
    <w:rsid w:val="00497BA5"/>
    <w:rsid w:val="004A0D7E"/>
    <w:rsid w:val="004B389E"/>
    <w:rsid w:val="004B4B82"/>
    <w:rsid w:val="004B5C26"/>
    <w:rsid w:val="004B5F15"/>
    <w:rsid w:val="004C0605"/>
    <w:rsid w:val="004C137C"/>
    <w:rsid w:val="004D5887"/>
    <w:rsid w:val="004E34A8"/>
    <w:rsid w:val="004E5E2E"/>
    <w:rsid w:val="004F39F4"/>
    <w:rsid w:val="00501C1D"/>
    <w:rsid w:val="00506C6F"/>
    <w:rsid w:val="0051644B"/>
    <w:rsid w:val="0053035A"/>
    <w:rsid w:val="005320C6"/>
    <w:rsid w:val="005425CD"/>
    <w:rsid w:val="00542B14"/>
    <w:rsid w:val="00587226"/>
    <w:rsid w:val="005902BC"/>
    <w:rsid w:val="0059322B"/>
    <w:rsid w:val="005C5BD7"/>
    <w:rsid w:val="005D3216"/>
    <w:rsid w:val="005D3C10"/>
    <w:rsid w:val="005E2730"/>
    <w:rsid w:val="006074D6"/>
    <w:rsid w:val="00620FDE"/>
    <w:rsid w:val="0063588D"/>
    <w:rsid w:val="00635B76"/>
    <w:rsid w:val="00651649"/>
    <w:rsid w:val="006533EF"/>
    <w:rsid w:val="0066484C"/>
    <w:rsid w:val="00673DA1"/>
    <w:rsid w:val="00674E87"/>
    <w:rsid w:val="00675A4A"/>
    <w:rsid w:val="0069082E"/>
    <w:rsid w:val="00696019"/>
    <w:rsid w:val="006A73A5"/>
    <w:rsid w:val="006D6782"/>
    <w:rsid w:val="006E08E6"/>
    <w:rsid w:val="006F48FA"/>
    <w:rsid w:val="00704675"/>
    <w:rsid w:val="00733E4D"/>
    <w:rsid w:val="00771576"/>
    <w:rsid w:val="00792F58"/>
    <w:rsid w:val="007A2128"/>
    <w:rsid w:val="007B6E47"/>
    <w:rsid w:val="007C038F"/>
    <w:rsid w:val="007C43D2"/>
    <w:rsid w:val="007C4A39"/>
    <w:rsid w:val="007D1188"/>
    <w:rsid w:val="00805DD6"/>
    <w:rsid w:val="008239DF"/>
    <w:rsid w:val="00826012"/>
    <w:rsid w:val="00826075"/>
    <w:rsid w:val="00826E33"/>
    <w:rsid w:val="0084315A"/>
    <w:rsid w:val="00872C17"/>
    <w:rsid w:val="00880D45"/>
    <w:rsid w:val="00891B98"/>
    <w:rsid w:val="0089336A"/>
    <w:rsid w:val="008967C6"/>
    <w:rsid w:val="008977CA"/>
    <w:rsid w:val="008A1535"/>
    <w:rsid w:val="008C3417"/>
    <w:rsid w:val="008C413B"/>
    <w:rsid w:val="008D59C5"/>
    <w:rsid w:val="008D5F9A"/>
    <w:rsid w:val="008F3C11"/>
    <w:rsid w:val="008F53CD"/>
    <w:rsid w:val="0091310A"/>
    <w:rsid w:val="0091365E"/>
    <w:rsid w:val="00933693"/>
    <w:rsid w:val="00934FA8"/>
    <w:rsid w:val="00935768"/>
    <w:rsid w:val="009456A2"/>
    <w:rsid w:val="00955395"/>
    <w:rsid w:val="00971A43"/>
    <w:rsid w:val="00974C13"/>
    <w:rsid w:val="0098001B"/>
    <w:rsid w:val="00983754"/>
    <w:rsid w:val="00986389"/>
    <w:rsid w:val="009A3C49"/>
    <w:rsid w:val="009B1B65"/>
    <w:rsid w:val="009B3785"/>
    <w:rsid w:val="009B539F"/>
    <w:rsid w:val="00A073AD"/>
    <w:rsid w:val="00A201C3"/>
    <w:rsid w:val="00A35B10"/>
    <w:rsid w:val="00A77073"/>
    <w:rsid w:val="00A852C8"/>
    <w:rsid w:val="00A93C97"/>
    <w:rsid w:val="00A977A5"/>
    <w:rsid w:val="00AB4995"/>
    <w:rsid w:val="00AB75A6"/>
    <w:rsid w:val="00AC2489"/>
    <w:rsid w:val="00AC3B12"/>
    <w:rsid w:val="00AC510B"/>
    <w:rsid w:val="00AD217E"/>
    <w:rsid w:val="00B125B7"/>
    <w:rsid w:val="00B23FAE"/>
    <w:rsid w:val="00B31DEA"/>
    <w:rsid w:val="00B3237B"/>
    <w:rsid w:val="00B579D9"/>
    <w:rsid w:val="00B652D9"/>
    <w:rsid w:val="00B65D01"/>
    <w:rsid w:val="00B746C7"/>
    <w:rsid w:val="00B81B8D"/>
    <w:rsid w:val="00B83209"/>
    <w:rsid w:val="00BB1A06"/>
    <w:rsid w:val="00BC15CF"/>
    <w:rsid w:val="00BE5B87"/>
    <w:rsid w:val="00BF0379"/>
    <w:rsid w:val="00BF3432"/>
    <w:rsid w:val="00BF6578"/>
    <w:rsid w:val="00C131C9"/>
    <w:rsid w:val="00C218DE"/>
    <w:rsid w:val="00C21CBC"/>
    <w:rsid w:val="00C27BBA"/>
    <w:rsid w:val="00C34E64"/>
    <w:rsid w:val="00C4212F"/>
    <w:rsid w:val="00C50AF5"/>
    <w:rsid w:val="00C51824"/>
    <w:rsid w:val="00C57C1D"/>
    <w:rsid w:val="00C8063A"/>
    <w:rsid w:val="00C85A2D"/>
    <w:rsid w:val="00C9011E"/>
    <w:rsid w:val="00C90FCE"/>
    <w:rsid w:val="00C92558"/>
    <w:rsid w:val="00CA4A38"/>
    <w:rsid w:val="00CB00CD"/>
    <w:rsid w:val="00CB0C76"/>
    <w:rsid w:val="00CB3942"/>
    <w:rsid w:val="00CC4807"/>
    <w:rsid w:val="00CE7285"/>
    <w:rsid w:val="00CF6F5A"/>
    <w:rsid w:val="00D03BD4"/>
    <w:rsid w:val="00D240B1"/>
    <w:rsid w:val="00D52353"/>
    <w:rsid w:val="00D55DD1"/>
    <w:rsid w:val="00D94481"/>
    <w:rsid w:val="00DA1137"/>
    <w:rsid w:val="00DA362B"/>
    <w:rsid w:val="00DB1244"/>
    <w:rsid w:val="00DB66B1"/>
    <w:rsid w:val="00DD6811"/>
    <w:rsid w:val="00DE0402"/>
    <w:rsid w:val="00DE3208"/>
    <w:rsid w:val="00DE585A"/>
    <w:rsid w:val="00DF0AE9"/>
    <w:rsid w:val="00DF7506"/>
    <w:rsid w:val="00E17696"/>
    <w:rsid w:val="00E30923"/>
    <w:rsid w:val="00E348B5"/>
    <w:rsid w:val="00E34D06"/>
    <w:rsid w:val="00E452DC"/>
    <w:rsid w:val="00E51782"/>
    <w:rsid w:val="00E61002"/>
    <w:rsid w:val="00E76350"/>
    <w:rsid w:val="00E84004"/>
    <w:rsid w:val="00E84149"/>
    <w:rsid w:val="00E964B6"/>
    <w:rsid w:val="00EB0263"/>
    <w:rsid w:val="00EB3508"/>
    <w:rsid w:val="00ED59B7"/>
    <w:rsid w:val="00EE350B"/>
    <w:rsid w:val="00EE45A1"/>
    <w:rsid w:val="00F27942"/>
    <w:rsid w:val="00F27AD5"/>
    <w:rsid w:val="00F33498"/>
    <w:rsid w:val="00F422B2"/>
    <w:rsid w:val="00F455F7"/>
    <w:rsid w:val="00F527A6"/>
    <w:rsid w:val="00F54D4F"/>
    <w:rsid w:val="00F67868"/>
    <w:rsid w:val="00F765BD"/>
    <w:rsid w:val="00F846D3"/>
    <w:rsid w:val="00F852CB"/>
    <w:rsid w:val="00F854D3"/>
    <w:rsid w:val="00F95E9B"/>
    <w:rsid w:val="00FA34AB"/>
    <w:rsid w:val="00FA6AAB"/>
    <w:rsid w:val="00FB1BC8"/>
    <w:rsid w:val="00FD491B"/>
    <w:rsid w:val="00FD5915"/>
    <w:rsid w:val="00FE332B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D1EA"/>
  <w15:docId w15:val="{442632EC-B182-47C8-9D88-E3E4DF81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2240CE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і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і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у виносці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у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afc">
    <w:name w:val="Заголовок"/>
    <w:basedOn w:val="a0"/>
    <w:link w:val="afd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d">
    <w:name w:val="Заголовок Знак"/>
    <w:basedOn w:val="afb"/>
    <w:link w:val="afc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e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e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">
    <w:name w:val="Підрисунчний напис"/>
    <w:basedOn w:val="af5"/>
    <w:next w:val="a5"/>
    <w:link w:val="aff0"/>
    <w:qFormat/>
    <w:rsid w:val="002F4CDF"/>
    <w:pPr>
      <w:contextualSpacing/>
    </w:pPr>
    <w:rPr>
      <w:rFonts w:eastAsiaTheme="minorHAnsi"/>
      <w:lang w:val="ru-RU"/>
    </w:rPr>
  </w:style>
  <w:style w:type="character" w:customStyle="1" w:styleId="aff0">
    <w:name w:val="Підрисунчний напис Знак"/>
    <w:basedOn w:val="af6"/>
    <w:link w:val="aff"/>
    <w:rsid w:val="002F4CDF"/>
    <w:rPr>
      <w:rFonts w:ascii="Times New Roman" w:eastAsiaTheme="minorHAnsi" w:hAnsi="Times New Roman"/>
      <w:noProof/>
      <w:sz w:val="28"/>
      <w:lang w:val="ru-RU"/>
    </w:rPr>
  </w:style>
  <w:style w:type="paragraph" w:customStyle="1" w:styleId="aff1">
    <w:name w:val="Код лістинг"/>
    <w:basedOn w:val="a5"/>
    <w:link w:val="aff2"/>
    <w:qFormat/>
    <w:rsid w:val="00421A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/>
      <w:ind w:firstLine="0"/>
      <w:jc w:val="left"/>
    </w:pPr>
    <w:rPr>
      <w:rFonts w:ascii="Courier New" w:eastAsiaTheme="minorHAnsi" w:hAnsi="Courier New" w:cs="Consolas"/>
      <w:noProof/>
      <w:color w:val="000000"/>
      <w:sz w:val="24"/>
      <w:szCs w:val="24"/>
      <w:lang w:eastAsia="en-US"/>
    </w:rPr>
  </w:style>
  <w:style w:type="character" w:customStyle="1" w:styleId="aff2">
    <w:name w:val="Код лістинг Знак"/>
    <w:basedOn w:val="a7"/>
    <w:link w:val="aff1"/>
    <w:rsid w:val="00421A42"/>
    <w:rPr>
      <w:rFonts w:ascii="Courier New" w:eastAsiaTheme="minorHAnsi" w:hAnsi="Courier New" w:cs="Consolas"/>
      <w:noProof/>
      <w:color w:val="000000"/>
      <w:sz w:val="24"/>
      <w:szCs w:val="24"/>
      <w:lang w:eastAsia="en-US"/>
    </w:rPr>
  </w:style>
  <w:style w:type="paragraph" w:customStyle="1" w:styleId="aff3">
    <w:name w:val="СтильПодрисуночной подписи"/>
    <w:rsid w:val="00B125B7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8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\Desktop\Unik\2%20curs\OOP\&#1064;&#1072;&#1073;&#1083;&#1086;&#1085;%20&#1079;&#1074;&#1110;&#1090;&#1091;%20&#1079;%20&#1083;&#1072;&#1073;&#1086;&#1088;&#1072;&#1090;&#1086;&#1088;&#1085;&#1086;&#111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3BE5F-DED3-4C52-AC08-E29D25754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звіту з лабораторної.dotx</Template>
  <TotalTime>463</TotalTime>
  <Pages>1</Pages>
  <Words>683</Words>
  <Characters>390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327</cp:revision>
  <dcterms:created xsi:type="dcterms:W3CDTF">2024-09-08T11:30:00Z</dcterms:created>
  <dcterms:modified xsi:type="dcterms:W3CDTF">2025-10-14T13:29:00Z</dcterms:modified>
</cp:coreProperties>
</file>